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9BD" w:rsidRPr="00ED7176" w:rsidRDefault="00C319BD">
      <w:pPr>
        <w:rPr>
          <w:rFonts w:ascii="Franklin Gothic Medium" w:hAnsi="Franklin Gothic Medium"/>
          <w:b/>
          <w:i/>
          <w:color w:val="FF6600"/>
          <w:sz w:val="28"/>
          <w:vertAlign w:val="superscript"/>
          <w:lang w:val="sv-SE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objekt 3" o:spid="_x0000_s1026" type="#_x0000_t75" style="position:absolute;margin-left:335.65pt;margin-top:25.15pt;width:162.75pt;height:108.05pt;z-index:251658240;visibility:visible;mso-position-horizontal-relative:margin;mso-position-vertical-relative:margin">
            <v:imagedata r:id="rId6" o:title=""/>
            <w10:wrap type="square" anchorx="margin" anchory="margin"/>
          </v:shape>
        </w:pict>
      </w:r>
      <w:r w:rsidRPr="00C47C04">
        <w:rPr>
          <w:rFonts w:ascii="Franklin Gothic Medium" w:hAnsi="Franklin Gothic Medium"/>
          <w:b/>
          <w:i/>
          <w:sz w:val="28"/>
          <w:lang w:val="sv-SE"/>
        </w:rPr>
        <w:t>Ditch Witch</w:t>
      </w:r>
      <w:r w:rsidRPr="00C47C04">
        <w:rPr>
          <w:rFonts w:ascii="Franklin Gothic Medium" w:hAnsi="Franklin Gothic Medium"/>
          <w:b/>
          <w:i/>
          <w:sz w:val="28"/>
          <w:vertAlign w:val="superscript"/>
          <w:lang w:val="sv-SE"/>
        </w:rPr>
        <w:t>®</w:t>
      </w:r>
      <w:r w:rsidRPr="00C47C04">
        <w:rPr>
          <w:rFonts w:ascii="Franklin Gothic Medium" w:hAnsi="Franklin Gothic Medium"/>
          <w:b/>
          <w:i/>
          <w:sz w:val="28"/>
          <w:lang w:val="sv-SE"/>
        </w:rPr>
        <w:t xml:space="preserve"> </w:t>
      </w:r>
      <w:r w:rsidRPr="00ED7176">
        <w:rPr>
          <w:rFonts w:ascii="Franklin Gothic Medium" w:hAnsi="Franklin Gothic Medium"/>
          <w:b/>
          <w:i/>
          <w:color w:val="FF6600"/>
          <w:sz w:val="28"/>
          <w:lang w:val="sv-SE"/>
        </w:rPr>
        <w:t>Zahn</w:t>
      </w:r>
      <w:r w:rsidRPr="00ED7176">
        <w:rPr>
          <w:rFonts w:ascii="Franklin Gothic Medium" w:hAnsi="Franklin Gothic Medium"/>
          <w:b/>
          <w:i/>
          <w:color w:val="FF6600"/>
          <w:sz w:val="28"/>
          <w:vertAlign w:val="superscript"/>
          <w:lang w:val="sv-SE"/>
        </w:rPr>
        <w:t>®</w:t>
      </w:r>
    </w:p>
    <w:p w:rsidR="00C319BD" w:rsidRPr="006C6541" w:rsidRDefault="00C319BD">
      <w:pPr>
        <w:rPr>
          <w:rFonts w:ascii="Franklin Gothic Medium" w:hAnsi="Franklin Gothic Medium"/>
          <w:b/>
          <w:i/>
          <w:sz w:val="24"/>
          <w:szCs w:val="24"/>
          <w:lang w:val="sv-SE"/>
        </w:rPr>
      </w:pPr>
      <w:r w:rsidRPr="00120276">
        <w:rPr>
          <w:rFonts w:ascii="Franklin Gothic Medium" w:hAnsi="Franklin Gothic Medium" w:cs="Franklin Gothic Medium"/>
          <w:b/>
          <w:bCs/>
          <w:i/>
          <w:iCs/>
          <w:sz w:val="24"/>
          <w:szCs w:val="24"/>
          <w:lang w:val="ru-RU"/>
        </w:rPr>
        <w:t xml:space="preserve">За </w:t>
      </w:r>
      <w:r>
        <w:rPr>
          <w:rFonts w:ascii="Franklin Gothic Medium" w:hAnsi="Franklin Gothic Medium" w:cs="Franklin Gothic Medium"/>
          <w:b/>
          <w:bCs/>
          <w:i/>
          <w:iCs/>
          <w:sz w:val="24"/>
          <w:szCs w:val="24"/>
          <w:lang w:val="uk-UA"/>
        </w:rPr>
        <w:t>5 хвилин зміни попереднє обладнання і маєш цілком нову машину</w:t>
      </w:r>
      <w:r w:rsidRPr="00120276">
        <w:rPr>
          <w:rFonts w:ascii="Franklin Gothic Medium" w:hAnsi="Franklin Gothic Medium" w:cs="Franklin Gothic Medium"/>
          <w:b/>
          <w:bCs/>
          <w:i/>
          <w:iCs/>
          <w:sz w:val="24"/>
          <w:szCs w:val="24"/>
          <w:lang w:val="ru-RU"/>
        </w:rPr>
        <w:t>!</w:t>
      </w:r>
    </w:p>
    <w:p w:rsidR="00C319BD" w:rsidRPr="00384520" w:rsidRDefault="00C319BD" w:rsidP="00145C96">
      <w:pPr>
        <w:tabs>
          <w:tab w:val="left" w:pos="7371"/>
        </w:tabs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Через свою потужність, невеликі розміри, легкої заміни обладнання і чудовим згинальним управлінням, ланцюгові ескаватори і вібраційні плуги Zahn можуть з великою швидкістю і продуктивністю інсталювати труби і каблі в садах, навколо будинків, а також в тісних просторах. Z</w:t>
      </w:r>
      <w:r>
        <w:rPr>
          <w:rFonts w:ascii="Franklin Gothic Medium" w:hAnsi="Franklin Gothic Medium" w:cs="Franklin Gothic Medium"/>
          <w:sz w:val="20"/>
          <w:szCs w:val="20"/>
          <w:lang w:val="pl-PL"/>
        </w:rPr>
        <w:t>ahn</w:t>
      </w:r>
      <w:r w:rsidRPr="00120276">
        <w:rPr>
          <w:rFonts w:ascii="Franklin Gothic Medium" w:hAnsi="Franklin Gothic Medium" w:cs="Franklin Gothic Medium"/>
          <w:sz w:val="20"/>
          <w:szCs w:val="20"/>
          <w:lang w:val="ru-RU"/>
        </w:rPr>
        <w:t xml:space="preserve"> перевищує показники, вступаючи в новий для ланцюгових ескаваторів </w:t>
      </w:r>
      <w:r>
        <w:rPr>
          <w:rFonts w:ascii="Franklin Gothic Medium" w:hAnsi="Franklin Gothic Medium" w:cs="Franklin Gothic Medium"/>
          <w:sz w:val="20"/>
          <w:szCs w:val="20"/>
          <w:lang w:val="uk-UA"/>
        </w:rPr>
        <w:t>і плугів світ</w:t>
      </w:r>
      <w:r w:rsidRPr="00120276">
        <w:rPr>
          <w:rFonts w:ascii="Franklin Gothic Medium" w:hAnsi="Franklin Gothic Medium" w:cs="Franklin Gothic Medium"/>
          <w:sz w:val="20"/>
          <w:szCs w:val="20"/>
          <w:lang w:val="sv-SE"/>
        </w:rPr>
        <w:t>.</w:t>
      </w:r>
    </w:p>
    <w:p w:rsidR="00C319BD" w:rsidRPr="00120276" w:rsidRDefault="00C319BD" w:rsidP="00B271A5">
      <w:pPr>
        <w:tabs>
          <w:tab w:val="left" w:pos="4536"/>
        </w:tabs>
        <w:spacing w:after="0"/>
        <w:rPr>
          <w:rFonts w:ascii="Franklin Gothic Medium" w:hAnsi="Franklin Gothic Medium" w:cs="Arial"/>
          <w:b/>
          <w:sz w:val="20"/>
          <w:szCs w:val="20"/>
          <w:lang w:val="uk-UA"/>
        </w:rPr>
      </w:pPr>
      <w:r w:rsidRPr="006C6541">
        <w:rPr>
          <w:rFonts w:ascii="Franklin Gothic Medium" w:hAnsi="Franklin Gothic Medium" w:cs="Arial"/>
          <w:b/>
          <w:i/>
          <w:sz w:val="24"/>
          <w:szCs w:val="24"/>
          <w:lang w:val="sv-SE"/>
        </w:rPr>
        <w:t xml:space="preserve">Zahn R300 </w:t>
      </w:r>
      <w:r>
        <w:rPr>
          <w:rFonts w:ascii="Franklin Gothic Medium" w:hAnsi="Franklin Gothic Medium" w:cs="Arial"/>
          <w:b/>
          <w:i/>
          <w:sz w:val="24"/>
          <w:szCs w:val="24"/>
          <w:lang w:val="sv-SE"/>
        </w:rPr>
        <w:t>–</w:t>
      </w:r>
      <w:r>
        <w:rPr>
          <w:rFonts w:ascii="Franklin Gothic Medium" w:hAnsi="Franklin Gothic Medium" w:cs="Franklin Gothic Medium"/>
          <w:b/>
          <w:bCs/>
          <w:i/>
          <w:sz w:val="24"/>
          <w:szCs w:val="24"/>
          <w:lang w:val="uk-UA"/>
        </w:rPr>
        <w:t>базова машина</w:t>
      </w:r>
      <w:r w:rsidRPr="00B61D12">
        <w:rPr>
          <w:rFonts w:ascii="Franklin Gothic Medium" w:hAnsi="Franklin Gothic Medium" w:cs="Arial"/>
          <w:b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b/>
          <w:sz w:val="20"/>
          <w:szCs w:val="20"/>
          <w:lang w:val="uk-UA"/>
        </w:rPr>
        <w:t>Специфікація без приладу</w:t>
      </w:r>
    </w:p>
    <w:p w:rsidR="00C319BD" w:rsidRPr="00B61D12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Висота 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ab/>
        <w:t>1360 mm</w:t>
      </w:r>
    </w:p>
    <w:p w:rsidR="00C319BD" w:rsidRPr="00B61D12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Довжина 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ab/>
        <w:t>1780 mm</w:t>
      </w:r>
    </w:p>
    <w:p w:rsidR="00C319BD" w:rsidRPr="00B61D12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Широта 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ab/>
        <w:t>914 mm</w:t>
      </w:r>
    </w:p>
    <w:p w:rsidR="00C319BD" w:rsidRPr="00B61D12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Вага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ab/>
        <w:t>585 kg</w:t>
      </w:r>
    </w:p>
    <w:p w:rsidR="00C319BD" w:rsidRPr="00B61D12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Швидкість їзди вперед/назад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ab/>
        <w:t xml:space="preserve">5,6 km/h </w:t>
      </w:r>
      <w:r>
        <w:rPr>
          <w:rFonts w:ascii="Franklin Gothic Medium" w:hAnsi="Franklin Gothic Medium" w:cs="Arial"/>
          <w:sz w:val="20"/>
          <w:szCs w:val="20"/>
          <w:lang w:val="sv-SE"/>
        </w:rPr>
        <w:t>do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 xml:space="preserve"> 9,5 km/h</w:t>
      </w:r>
    </w:p>
    <w:p w:rsidR="00C319BD" w:rsidRPr="00120276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uk-UA"/>
        </w:rPr>
      </w:pPr>
      <w:r>
        <w:rPr>
          <w:rFonts w:ascii="Franklin Gothic Medium" w:hAnsi="Franklin Gothic Medium" w:cs="Arial"/>
          <w:sz w:val="20"/>
          <w:szCs w:val="20"/>
          <w:lang w:val="uk-UA"/>
        </w:rPr>
        <w:t>Двигун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sz w:val="20"/>
          <w:szCs w:val="20"/>
          <w:lang w:val="uk-UA"/>
        </w:rPr>
        <w:t>Колер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 xml:space="preserve"> CH750S </w:t>
      </w:r>
      <w:r>
        <w:rPr>
          <w:rFonts w:ascii="Franklin Gothic Medium" w:hAnsi="Franklin Gothic Medium" w:cs="Arial"/>
          <w:sz w:val="20"/>
          <w:szCs w:val="20"/>
          <w:lang w:val="uk-UA"/>
        </w:rPr>
        <w:t>бензиновий, охолоджений повітрям, 2 циліндри</w:t>
      </w:r>
    </w:p>
    <w:p w:rsidR="00C319BD" w:rsidRPr="00B61D12" w:rsidRDefault="00C319BD" w:rsidP="00B271A5">
      <w:pPr>
        <w:tabs>
          <w:tab w:val="left" w:pos="4536"/>
        </w:tabs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Arial"/>
          <w:sz w:val="20"/>
          <w:szCs w:val="20"/>
          <w:lang w:val="uk-UA"/>
        </w:rPr>
        <w:t xml:space="preserve">Потужність 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</w:r>
      <w:r w:rsidRPr="00A04B86"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30 </w:t>
      </w:r>
      <w:r>
        <w:rPr>
          <w:rFonts w:ascii="Franklin Gothic Medium" w:hAnsi="Franklin Gothic Medium" w:cs="Franklin Gothic Medium"/>
          <w:sz w:val="20"/>
          <w:szCs w:val="20"/>
          <w:lang w:val="pl-PL"/>
        </w:rPr>
        <w:t>KM</w:t>
      </w:r>
      <w:r w:rsidRPr="00A04B86"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/22,4 </w:t>
      </w:r>
      <w:r>
        <w:rPr>
          <w:rFonts w:ascii="Franklin Gothic Medium" w:hAnsi="Franklin Gothic Medium" w:cs="Franklin Gothic Medium"/>
          <w:sz w:val="20"/>
          <w:szCs w:val="20"/>
          <w:lang w:val="pl-PL"/>
        </w:rPr>
        <w:t>kW</w:t>
      </w:r>
      <w:r w:rsidRPr="00B61D12">
        <w:rPr>
          <w:rFonts w:ascii="Franklin Gothic Medium" w:hAnsi="Franklin Gothic Medium" w:cs="Arial"/>
          <w:sz w:val="20"/>
          <w:szCs w:val="20"/>
          <w:lang w:val="sv-SE"/>
        </w:rPr>
        <w:t xml:space="preserve"> </w:t>
      </w:r>
    </w:p>
    <w:p w:rsidR="00C319BD" w:rsidRPr="00120276" w:rsidRDefault="00C319BD" w:rsidP="00B271A5">
      <w:pPr>
        <w:spacing w:after="0"/>
        <w:rPr>
          <w:rFonts w:ascii="Franklin Gothic Medium" w:hAnsi="Franklin Gothic Medium"/>
          <w:b/>
          <w:i/>
          <w:sz w:val="28"/>
          <w:lang w:val="uk-UA"/>
        </w:rPr>
      </w:pPr>
      <w:r w:rsidRPr="006C6541">
        <w:rPr>
          <w:rFonts w:ascii="Franklin Gothic Medium" w:hAnsi="Franklin Gothic Medium"/>
          <w:b/>
          <w:i/>
          <w:sz w:val="24"/>
          <w:szCs w:val="24"/>
          <w:lang w:val="sv-SE"/>
        </w:rPr>
        <w:t>Zahn R300 -</w:t>
      </w:r>
      <w:r>
        <w:rPr>
          <w:rFonts w:ascii="Franklin Gothic Medium" w:hAnsi="Franklin Gothic Medium"/>
          <w:b/>
          <w:i/>
          <w:sz w:val="24"/>
          <w:szCs w:val="24"/>
          <w:lang w:val="uk-UA"/>
        </w:rPr>
        <w:t>прилади</w:t>
      </w:r>
      <w:r>
        <w:rPr>
          <w:rFonts w:ascii="Franklin Gothic Medium" w:hAnsi="Franklin Gothic Medium"/>
          <w:b/>
          <w:i/>
          <w:sz w:val="28"/>
          <w:lang w:val="sv-SE"/>
        </w:rPr>
        <w:t xml:space="preserve">                                 </w:t>
      </w:r>
      <w:r>
        <w:rPr>
          <w:rFonts w:ascii="Franklin Gothic Medium" w:hAnsi="Franklin Gothic Medium" w:cs="Arial"/>
          <w:b/>
          <w:sz w:val="20"/>
          <w:szCs w:val="20"/>
          <w:lang w:val="uk-UA"/>
        </w:rPr>
        <w:t>Специфікація технічна з приладом</w:t>
      </w:r>
    </w:p>
    <w:p w:rsidR="00C319BD" w:rsidRPr="00212222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b/>
          <w:lang w:val="sv-SE"/>
        </w:rPr>
      </w:pPr>
      <w:r>
        <w:rPr>
          <w:noProof/>
        </w:rPr>
        <w:pict>
          <v:shape id="Bildobjekt 4" o:spid="_x0000_s1027" type="#_x0000_t75" style="position:absolute;margin-left:337.65pt;margin-top:.85pt;width:158.8pt;height:119.05pt;z-index:251659264;visibility:visible">
            <v:imagedata r:id="rId7" o:title=""/>
          </v:shape>
        </w:pict>
      </w:r>
      <w:r>
        <w:rPr>
          <w:rFonts w:ascii="Franklin Gothic Medium" w:hAnsi="Franklin Gothic Medium" w:cs="Franklin Gothic Medium"/>
          <w:b/>
          <w:bCs/>
          <w:lang w:val="uk-UA"/>
        </w:rPr>
        <w:t>Ланцюговий екскаватор</w:t>
      </w:r>
      <w:r w:rsidRPr="00120276">
        <w:rPr>
          <w:rFonts w:ascii="Franklin Gothic Medium" w:hAnsi="Franklin Gothic Medium" w:cs="Franklin Gothic Medium"/>
          <w:b/>
          <w:bCs/>
          <w:lang w:val="uk-UA"/>
        </w:rPr>
        <w:t xml:space="preserve"> 1</w:t>
      </w:r>
      <w:r w:rsidRPr="00212222">
        <w:rPr>
          <w:rFonts w:ascii="Franklin Gothic Medium" w:hAnsi="Franklin Gothic Medium" w:cs="Franklin Gothic Medium"/>
          <w:b/>
          <w:bCs/>
          <w:lang w:val="pl-PL"/>
        </w:rPr>
        <w:t>TR</w:t>
      </w:r>
      <w:r w:rsidRPr="00120276">
        <w:rPr>
          <w:rFonts w:ascii="Franklin Gothic Medium" w:hAnsi="Franklin Gothic Medium" w:cs="Franklin Gothic Medium"/>
          <w:b/>
          <w:bCs/>
          <w:lang w:val="uk-UA"/>
        </w:rPr>
        <w:t>4</w:t>
      </w:r>
      <w:r w:rsidRPr="00212222">
        <w:rPr>
          <w:rFonts w:ascii="Franklin Gothic Medium" w:hAnsi="Franklin Gothic Medium" w:cs="Arial"/>
          <w:b/>
          <w:lang w:val="sv-SE"/>
        </w:rPr>
        <w:t xml:space="preserve">         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Довжина загальна 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3630</w:t>
      </w:r>
      <w:r w:rsidRPr="001C3624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Ширина загальна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914 mm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Ширина копання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100 – 300 mm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Глибина копання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1220 mm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Вага</w:t>
      </w:r>
      <w:r w:rsidRPr="00120276">
        <w:rPr>
          <w:rFonts w:ascii="Franklin Gothic Medium" w:hAnsi="Franklin Gothic Medium" w:cs="Franklin Gothic Medium"/>
          <w:sz w:val="20"/>
          <w:szCs w:val="20"/>
          <w:lang w:val="sv-SE"/>
        </w:rPr>
        <w:t xml:space="preserve"> (</w:t>
      </w:r>
      <w:r>
        <w:rPr>
          <w:rFonts w:ascii="Franklin Gothic Medium" w:hAnsi="Franklin Gothic Medium" w:cs="Franklin Gothic Medium"/>
          <w:sz w:val="20"/>
          <w:szCs w:val="20"/>
          <w:lang w:val="uk-UA"/>
        </w:rPr>
        <w:t>опція</w:t>
      </w:r>
      <w:r w:rsidRPr="00120276">
        <w:rPr>
          <w:rFonts w:ascii="Franklin Gothic Medium" w:hAnsi="Franklin Gothic Medium" w:cs="Franklin Gothic Medium"/>
          <w:sz w:val="20"/>
          <w:szCs w:val="20"/>
          <w:lang w:val="sv-SE"/>
        </w:rPr>
        <w:t xml:space="preserve"> 1TR4 + 1LAL)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332 kg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Вага загальна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886 kg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noProof/>
        </w:rPr>
        <w:pict>
          <v:shape id="Bildobjekt 5" o:spid="_x0000_s1028" type="#_x0000_t75" style="position:absolute;margin-left:336.9pt;margin-top:10.45pt;width:125.25pt;height:84.75pt;z-index:251660288;visibility:visible">
            <v:imagedata r:id="rId8" o:title="" croptop=".25" cropbottom="15490f" cropleft="8341f" cropright="7447f"/>
          </v:shape>
        </w:pict>
      </w:r>
    </w:p>
    <w:p w:rsidR="00C319BD" w:rsidRPr="00212222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b/>
          <w:lang w:val="sv-SE"/>
        </w:rPr>
      </w:pPr>
      <w:r>
        <w:rPr>
          <w:rFonts w:ascii="Franklin Gothic Medium" w:hAnsi="Franklin Gothic Medium" w:cs="Arial"/>
          <w:b/>
          <w:lang w:val="uk-UA"/>
        </w:rPr>
        <w:t>Плуг вібраційний кабельний</w:t>
      </w:r>
      <w:r w:rsidRPr="00212222">
        <w:rPr>
          <w:rFonts w:ascii="Franklin Gothic Medium" w:hAnsi="Franklin Gothic Medium" w:cs="Arial"/>
          <w:b/>
          <w:lang w:val="sv-SE"/>
        </w:rPr>
        <w:tab/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Довжина загальна 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2590</w:t>
      </w:r>
      <w:r w:rsidRPr="001C3624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Глибина укладання плугом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do 450 mm</w:t>
      </w:r>
    </w:p>
    <w:p w:rsidR="00C319BD" w:rsidRDefault="00C319BD" w:rsidP="00FC6A2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Вага</w:t>
      </w:r>
      <w:r w:rsidRPr="0093250F">
        <w:rPr>
          <w:rFonts w:ascii="Franklin Gothic Medium" w:hAnsi="Franklin Gothic Medium" w:cs="Franklin Gothic Medium"/>
          <w:sz w:val="20"/>
          <w:szCs w:val="20"/>
          <w:lang w:val="sv-SE"/>
        </w:rPr>
        <w:t xml:space="preserve"> (</w:t>
      </w:r>
      <w:r>
        <w:rPr>
          <w:rFonts w:ascii="Franklin Gothic Medium" w:hAnsi="Franklin Gothic Medium" w:cs="Franklin Gothic Medium"/>
          <w:sz w:val="20"/>
          <w:szCs w:val="20"/>
          <w:lang w:val="uk-UA"/>
        </w:rPr>
        <w:t>опція</w:t>
      </w:r>
      <w:r w:rsidRPr="0093250F">
        <w:rPr>
          <w:rFonts w:ascii="Franklin Gothic Medium" w:hAnsi="Franklin Gothic Medium" w:cs="Franklin Gothic Medium"/>
          <w:sz w:val="20"/>
          <w:szCs w:val="20"/>
          <w:lang w:val="sv-SE"/>
        </w:rPr>
        <w:t xml:space="preserve"> 1VP4 + 1LAL)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280 kg</w:t>
      </w:r>
    </w:p>
    <w:p w:rsidR="00C319BD" w:rsidRDefault="00C319BD" w:rsidP="00CC1973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Вага загальна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 xml:space="preserve">834 kg </w:t>
      </w:r>
    </w:p>
    <w:p w:rsidR="00C319BD" w:rsidRDefault="00C319BD" w:rsidP="00882B15">
      <w:pPr>
        <w:tabs>
          <w:tab w:val="left" w:pos="4536"/>
        </w:tabs>
        <w:spacing w:after="0"/>
        <w:rPr>
          <w:rFonts w:ascii="Franklin Gothic Medium" w:hAnsi="Franklin Gothic Medium" w:cs="Arial"/>
          <w:b/>
          <w:sz w:val="20"/>
          <w:szCs w:val="20"/>
          <w:lang w:val="sv-SE"/>
        </w:rPr>
      </w:pPr>
    </w:p>
    <w:p w:rsidR="00C319BD" w:rsidRDefault="00C319BD" w:rsidP="00882B15">
      <w:pPr>
        <w:tabs>
          <w:tab w:val="left" w:pos="4536"/>
        </w:tabs>
        <w:spacing w:after="0"/>
        <w:rPr>
          <w:rFonts w:ascii="Franklin Gothic Medium" w:hAnsi="Franklin Gothic Medium" w:cs="Arial"/>
          <w:b/>
          <w:lang w:val="uk-UA"/>
        </w:rPr>
      </w:pPr>
      <w:r>
        <w:rPr>
          <w:noProof/>
        </w:rPr>
        <w:pict>
          <v:shape id="Bildobjekt 7" o:spid="_x0000_s1029" type="#_x0000_t75" style="position:absolute;margin-left:317.15pt;margin-top:8.8pt;width:152.9pt;height:104.5pt;z-index:251661312;visibility:visible">
            <v:imagedata r:id="rId9" o:title=""/>
          </v:shape>
        </w:pict>
      </w:r>
      <w:r>
        <w:rPr>
          <w:rFonts w:ascii="Franklin Gothic Medium" w:hAnsi="Franklin Gothic Medium" w:cs="Arial"/>
          <w:b/>
          <w:lang w:val="uk-UA"/>
        </w:rPr>
        <w:t>Ложка фронтальна</w:t>
      </w:r>
      <w:r w:rsidRPr="00F2287F">
        <w:rPr>
          <w:rFonts w:ascii="Franklin Gothic Medium" w:hAnsi="Franklin Gothic Medium" w:cs="Arial"/>
          <w:b/>
          <w:lang w:val="sv-SE"/>
        </w:rPr>
        <w:tab/>
      </w:r>
    </w:p>
    <w:p w:rsidR="00C319BD" w:rsidRPr="0093250F" w:rsidRDefault="00C319BD" w:rsidP="00882B15">
      <w:pPr>
        <w:tabs>
          <w:tab w:val="left" w:pos="4536"/>
        </w:tabs>
        <w:spacing w:after="0"/>
        <w:rPr>
          <w:rFonts w:ascii="Franklin Gothic Medium" w:hAnsi="Franklin Gothic Medium" w:cs="Arial"/>
          <w:b/>
          <w:lang w:val="sv-SE"/>
        </w:rPr>
      </w:pPr>
      <w:r>
        <w:rPr>
          <w:rFonts w:ascii="Franklin Gothic Medium" w:hAnsi="Franklin Gothic Medium" w:cs="Arial"/>
          <w:sz w:val="20"/>
          <w:szCs w:val="20"/>
          <w:lang w:val="uk-UA"/>
        </w:rPr>
        <w:t>Максимальна висота вивантаження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2440 mm</w:t>
      </w:r>
    </w:p>
    <w:p w:rsidR="00C319BD" w:rsidRDefault="00C319BD" w:rsidP="00882B15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Довжина загальна 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2320</w:t>
      </w:r>
      <w:r w:rsidRPr="001C3624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Default="00C319BD" w:rsidP="00882B15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Ширина загальна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914 mm</w:t>
      </w:r>
    </w:p>
    <w:p w:rsidR="00C319BD" w:rsidRDefault="00C319BD" w:rsidP="00882B15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Вага загальна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754 kg</w:t>
      </w:r>
    </w:p>
    <w:p w:rsidR="00C319BD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Навантаження падіння установки</w:t>
      </w:r>
      <w:r>
        <w:rPr>
          <w:rFonts w:ascii="Franklin Gothic Medium" w:hAnsi="Franklin Gothic Medium" w:cs="Arial"/>
          <w:sz w:val="20"/>
          <w:szCs w:val="20"/>
          <w:lang w:val="sv-SE"/>
        </w:rPr>
        <w:tab/>
        <w:t>362 kg</w:t>
      </w:r>
    </w:p>
    <w:p w:rsidR="00C319BD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</w:p>
    <w:p w:rsidR="00C319BD" w:rsidRPr="004B3272" w:rsidRDefault="00C319BD" w:rsidP="00743970">
      <w:pPr>
        <w:tabs>
          <w:tab w:val="left" w:pos="4536"/>
        </w:tabs>
        <w:spacing w:after="0"/>
        <w:rPr>
          <w:rFonts w:ascii="Franklin Gothic Medium" w:hAnsi="Franklin Gothic Medium" w:cs="Arial"/>
          <w:b/>
          <w:lang w:val="sv-SE"/>
        </w:rPr>
      </w:pPr>
      <w:r>
        <w:rPr>
          <w:noProof/>
        </w:rPr>
        <w:pict>
          <v:shape id="Bildobjekt 1" o:spid="_x0000_s1030" type="#_x0000_t75" href="http://www.jlm.se/joomla/index.php/sv/produkter/zahn/" style="position:absolute;margin-left:319.6pt;margin-top:9pt;width:170.35pt;height:102pt;z-index:251662336;visibility:visible" o:button="t">
            <v:fill o:detectmouseclick="t"/>
            <v:imagedata r:id="rId10" o:title=""/>
          </v:shape>
        </w:pict>
      </w:r>
      <w:r w:rsidRPr="004B3272">
        <w:rPr>
          <w:rFonts w:ascii="Franklin Gothic Medium" w:hAnsi="Franklin Gothic Medium" w:cs="Arial"/>
          <w:b/>
          <w:lang w:val="sv-SE"/>
        </w:rPr>
        <w:t>Koparka podsiębierna</w:t>
      </w:r>
      <w:r w:rsidRPr="004B3272">
        <w:rPr>
          <w:rFonts w:ascii="Franklin Gothic Medium" w:hAnsi="Franklin Gothic Medium" w:cs="Arial"/>
          <w:b/>
          <w:lang w:val="sv-SE"/>
        </w:rPr>
        <w:tab/>
      </w:r>
    </w:p>
    <w:p w:rsidR="00C319BD" w:rsidRPr="009E32FC" w:rsidRDefault="00C319BD" w:rsidP="00743970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Транспортна довжина 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sz w:val="20"/>
          <w:szCs w:val="20"/>
          <w:lang w:val="sv-SE"/>
        </w:rPr>
        <w:t>2790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Pr="009E32FC" w:rsidRDefault="00C319BD" w:rsidP="00743970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Arial"/>
          <w:sz w:val="20"/>
          <w:szCs w:val="20"/>
          <w:lang w:val="uk-UA"/>
        </w:rPr>
        <w:t>Транспортна висота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sz w:val="20"/>
          <w:szCs w:val="20"/>
          <w:lang w:val="sv-SE"/>
        </w:rPr>
        <w:t>1920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Pr="009E32FC" w:rsidRDefault="00C319BD" w:rsidP="00743970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Транспортна ширина 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sz w:val="20"/>
          <w:szCs w:val="20"/>
          <w:lang w:val="sv-SE"/>
        </w:rPr>
        <w:t>915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Вага загальна 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ab/>
        <w:t>1</w:t>
      </w:r>
      <w:r>
        <w:rPr>
          <w:rFonts w:ascii="Franklin Gothic Medium" w:hAnsi="Franklin Gothic Medium" w:cs="Arial"/>
          <w:sz w:val="20"/>
          <w:szCs w:val="20"/>
          <w:lang w:val="sv-SE"/>
        </w:rPr>
        <w:t>006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 xml:space="preserve"> kg</w:t>
      </w:r>
    </w:p>
    <w:p w:rsidR="00C319BD" w:rsidRDefault="00C319BD" w:rsidP="00163235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Ширина ложки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sz w:val="20"/>
          <w:szCs w:val="20"/>
          <w:lang w:val="sv-SE"/>
        </w:rPr>
        <w:t>305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Pr="009E32FC" w:rsidRDefault="00C319BD" w:rsidP="007A585A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>Глибина копання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sz w:val="20"/>
          <w:szCs w:val="20"/>
          <w:lang w:val="sv-SE"/>
        </w:rPr>
        <w:t>1550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p w:rsidR="00C319BD" w:rsidRPr="00B61D12" w:rsidRDefault="00C319BD" w:rsidP="00B61D12">
      <w:pPr>
        <w:tabs>
          <w:tab w:val="left" w:pos="4536"/>
        </w:tabs>
        <w:spacing w:after="0"/>
        <w:rPr>
          <w:rFonts w:ascii="Franklin Gothic Medium" w:hAnsi="Franklin Gothic Medium" w:cs="Arial"/>
          <w:sz w:val="20"/>
          <w:szCs w:val="20"/>
          <w:lang w:val="sv-SE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Pole tekstowe 2" o:spid="_x0000_s1031" type="#_x0000_t202" style="position:absolute;margin-left:-36.35pt;margin-top:29.05pt;width:533pt;height:21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" filled="f" stroked="f" strokeweight=".5pt">
            <v:textbox>
              <w:txbxContent>
                <w:p w:rsidR="00C319BD" w:rsidRPr="00521687" w:rsidRDefault="00C319BD" w:rsidP="00F62E08">
                  <w:pPr>
                    <w:ind w:right="57"/>
                    <w:rPr>
                      <w:rStyle w:val="FontStyle25"/>
                      <w:rFonts w:eastAsia="Times New Roman"/>
                      <w:szCs w:val="10"/>
                      <w:lang w:val="pl-PL"/>
                    </w:rPr>
                  </w:pPr>
                  <w:r w:rsidRPr="00521687">
                    <w:rPr>
                      <w:rStyle w:val="FontStyle25"/>
                      <w:rFonts w:eastAsia="Times New Roman"/>
                      <w:szCs w:val="10"/>
                      <w:lang w:val="ru-RU"/>
                    </w:rPr>
                    <w:t xml:space="preserve">Технічні характеристики носять загальний характер і можуть бути змінені без попереднього повідомлення. </w:t>
                  </w:r>
                  <w:r w:rsidRPr="00521687">
                    <w:rPr>
                      <w:rStyle w:val="FontStyle25"/>
                      <w:rFonts w:eastAsia="Times New Roman"/>
                      <w:szCs w:val="10"/>
                      <w:lang w:val="pl-PL"/>
                    </w:rPr>
                    <w:t>Машини забезпечується обраної конфігурації є необов'язковим.</w:t>
                  </w:r>
                </w:p>
              </w:txbxContent>
            </v:textbox>
          </v:shape>
        </w:pict>
      </w: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Максимальна дальність 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ab/>
      </w:r>
      <w:r>
        <w:rPr>
          <w:rFonts w:ascii="Franklin Gothic Medium" w:hAnsi="Franklin Gothic Medium" w:cs="Arial"/>
          <w:sz w:val="20"/>
          <w:szCs w:val="20"/>
          <w:lang w:val="sv-SE"/>
        </w:rPr>
        <w:t>2480</w:t>
      </w:r>
      <w:r w:rsidRPr="009E32FC">
        <w:rPr>
          <w:rFonts w:ascii="Franklin Gothic Medium" w:hAnsi="Franklin Gothic Medium" w:cs="Arial"/>
          <w:sz w:val="20"/>
          <w:szCs w:val="20"/>
          <w:lang w:val="sv-SE"/>
        </w:rPr>
        <w:t xml:space="preserve"> mm</w:t>
      </w:r>
    </w:p>
    <w:sectPr w:rsidR="00C319BD" w:rsidRPr="00B61D12" w:rsidSect="00F576F4">
      <w:headerReference w:type="default" r:id="rId11"/>
      <w:footerReference w:type="default" r:id="rId12"/>
      <w:pgSz w:w="12240" w:h="15840"/>
      <w:pgMar w:top="0" w:right="333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19BD" w:rsidRDefault="00C319BD" w:rsidP="000923AA">
      <w:pPr>
        <w:spacing w:after="0" w:line="240" w:lineRule="auto"/>
      </w:pPr>
      <w:r>
        <w:separator/>
      </w:r>
    </w:p>
  </w:endnote>
  <w:endnote w:type="continuationSeparator" w:id="1">
    <w:p w:rsidR="00C319BD" w:rsidRDefault="00C319BD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Franklin Gothic Demi Cond"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Book">
    <w:altName w:val="Franklin Gothic Medium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9BD" w:rsidRDefault="00C319BD">
    <w:pPr>
      <w:pStyle w:val="Footer"/>
    </w:pPr>
  </w:p>
  <w:p w:rsidR="00C319BD" w:rsidRDefault="00C319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19BD" w:rsidRDefault="00C319BD" w:rsidP="000923AA">
      <w:pPr>
        <w:spacing w:after="0" w:line="240" w:lineRule="auto"/>
      </w:pPr>
      <w:r>
        <w:separator/>
      </w:r>
    </w:p>
  </w:footnote>
  <w:footnote w:type="continuationSeparator" w:id="1">
    <w:p w:rsidR="00C319BD" w:rsidRDefault="00C319BD" w:rsidP="0009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9BD" w:rsidRDefault="00C319BD" w:rsidP="00566705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B503A"/>
    <w:rsid w:val="00020CEC"/>
    <w:rsid w:val="000278F4"/>
    <w:rsid w:val="0006053A"/>
    <w:rsid w:val="0008130B"/>
    <w:rsid w:val="000923AA"/>
    <w:rsid w:val="000E08E3"/>
    <w:rsid w:val="000E37B2"/>
    <w:rsid w:val="000F72A0"/>
    <w:rsid w:val="00120276"/>
    <w:rsid w:val="00145C96"/>
    <w:rsid w:val="00163235"/>
    <w:rsid w:val="0018252E"/>
    <w:rsid w:val="001C3624"/>
    <w:rsid w:val="001D1325"/>
    <w:rsid w:val="00212222"/>
    <w:rsid w:val="00251F7A"/>
    <w:rsid w:val="00295474"/>
    <w:rsid w:val="002A4255"/>
    <w:rsid w:val="002F227E"/>
    <w:rsid w:val="00340B12"/>
    <w:rsid w:val="00384520"/>
    <w:rsid w:val="0038590E"/>
    <w:rsid w:val="00385D0E"/>
    <w:rsid w:val="003C3CFD"/>
    <w:rsid w:val="003E7036"/>
    <w:rsid w:val="004803C6"/>
    <w:rsid w:val="004A5BAB"/>
    <w:rsid w:val="004A7036"/>
    <w:rsid w:val="004A71AD"/>
    <w:rsid w:val="004B3272"/>
    <w:rsid w:val="004C0570"/>
    <w:rsid w:val="004D14B6"/>
    <w:rsid w:val="004F4810"/>
    <w:rsid w:val="00521687"/>
    <w:rsid w:val="0053011F"/>
    <w:rsid w:val="005367B6"/>
    <w:rsid w:val="00555863"/>
    <w:rsid w:val="00564CFB"/>
    <w:rsid w:val="00566705"/>
    <w:rsid w:val="00594F9F"/>
    <w:rsid w:val="005B503A"/>
    <w:rsid w:val="005B5AF2"/>
    <w:rsid w:val="005B5F00"/>
    <w:rsid w:val="005B6C77"/>
    <w:rsid w:val="005F72F2"/>
    <w:rsid w:val="006017C0"/>
    <w:rsid w:val="0064276E"/>
    <w:rsid w:val="0065152E"/>
    <w:rsid w:val="0066458B"/>
    <w:rsid w:val="00677DCB"/>
    <w:rsid w:val="00684B53"/>
    <w:rsid w:val="0069151C"/>
    <w:rsid w:val="006A52DA"/>
    <w:rsid w:val="006C1203"/>
    <w:rsid w:val="006C6541"/>
    <w:rsid w:val="007237AA"/>
    <w:rsid w:val="00743970"/>
    <w:rsid w:val="007539B6"/>
    <w:rsid w:val="0079420D"/>
    <w:rsid w:val="007A585A"/>
    <w:rsid w:val="007B0C30"/>
    <w:rsid w:val="007B7B29"/>
    <w:rsid w:val="007C01EF"/>
    <w:rsid w:val="007C4E29"/>
    <w:rsid w:val="007D762C"/>
    <w:rsid w:val="007F5B41"/>
    <w:rsid w:val="00800F97"/>
    <w:rsid w:val="00844F17"/>
    <w:rsid w:val="00856F71"/>
    <w:rsid w:val="0087114F"/>
    <w:rsid w:val="00882B15"/>
    <w:rsid w:val="008846ED"/>
    <w:rsid w:val="00894E0A"/>
    <w:rsid w:val="008B2853"/>
    <w:rsid w:val="008C4039"/>
    <w:rsid w:val="008D2193"/>
    <w:rsid w:val="008E333A"/>
    <w:rsid w:val="00901A67"/>
    <w:rsid w:val="0093250F"/>
    <w:rsid w:val="009408EF"/>
    <w:rsid w:val="009602F9"/>
    <w:rsid w:val="00980A0F"/>
    <w:rsid w:val="009B3215"/>
    <w:rsid w:val="009E32FC"/>
    <w:rsid w:val="009E6059"/>
    <w:rsid w:val="00A04B86"/>
    <w:rsid w:val="00A11688"/>
    <w:rsid w:val="00A273DF"/>
    <w:rsid w:val="00A45429"/>
    <w:rsid w:val="00A51B20"/>
    <w:rsid w:val="00A65DA8"/>
    <w:rsid w:val="00A759BD"/>
    <w:rsid w:val="00A81717"/>
    <w:rsid w:val="00B04F2B"/>
    <w:rsid w:val="00B06861"/>
    <w:rsid w:val="00B11F1C"/>
    <w:rsid w:val="00B1772B"/>
    <w:rsid w:val="00B271A5"/>
    <w:rsid w:val="00B32F4F"/>
    <w:rsid w:val="00B61D12"/>
    <w:rsid w:val="00B65FB9"/>
    <w:rsid w:val="00B72919"/>
    <w:rsid w:val="00B73688"/>
    <w:rsid w:val="00BC54F1"/>
    <w:rsid w:val="00BD0841"/>
    <w:rsid w:val="00BD4F5A"/>
    <w:rsid w:val="00BE33B9"/>
    <w:rsid w:val="00BF2520"/>
    <w:rsid w:val="00C319BD"/>
    <w:rsid w:val="00C441C5"/>
    <w:rsid w:val="00C47C04"/>
    <w:rsid w:val="00C7080B"/>
    <w:rsid w:val="00CC1973"/>
    <w:rsid w:val="00CD1D48"/>
    <w:rsid w:val="00CD7A45"/>
    <w:rsid w:val="00CE3049"/>
    <w:rsid w:val="00D16A17"/>
    <w:rsid w:val="00D26912"/>
    <w:rsid w:val="00D37B13"/>
    <w:rsid w:val="00D46CA5"/>
    <w:rsid w:val="00D46DAB"/>
    <w:rsid w:val="00D474E6"/>
    <w:rsid w:val="00D53A76"/>
    <w:rsid w:val="00D84FB9"/>
    <w:rsid w:val="00DF0ADF"/>
    <w:rsid w:val="00E21BBC"/>
    <w:rsid w:val="00E3262A"/>
    <w:rsid w:val="00E331D8"/>
    <w:rsid w:val="00E7461A"/>
    <w:rsid w:val="00EA259C"/>
    <w:rsid w:val="00EB7D54"/>
    <w:rsid w:val="00EC1C82"/>
    <w:rsid w:val="00ED5AEC"/>
    <w:rsid w:val="00ED7176"/>
    <w:rsid w:val="00EE415B"/>
    <w:rsid w:val="00EF2FD0"/>
    <w:rsid w:val="00EF4E5D"/>
    <w:rsid w:val="00F10847"/>
    <w:rsid w:val="00F12001"/>
    <w:rsid w:val="00F17A63"/>
    <w:rsid w:val="00F2287F"/>
    <w:rsid w:val="00F557EB"/>
    <w:rsid w:val="00F576F4"/>
    <w:rsid w:val="00F62E08"/>
    <w:rsid w:val="00F70DB0"/>
    <w:rsid w:val="00F835FD"/>
    <w:rsid w:val="00FC6A2A"/>
    <w:rsid w:val="00FE7182"/>
    <w:rsid w:val="00FF2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325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B503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923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923A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923AA"/>
    <w:rPr>
      <w:rFonts w:ascii="Tahoma" w:hAnsi="Tahoma" w:cs="Tahoma"/>
      <w:sz w:val="16"/>
      <w:szCs w:val="16"/>
    </w:rPr>
  </w:style>
  <w:style w:type="character" w:customStyle="1" w:styleId="hps">
    <w:name w:val="hps"/>
    <w:basedOn w:val="DefaultParagraphFont"/>
    <w:uiPriority w:val="99"/>
    <w:rsid w:val="00B32F4F"/>
    <w:rPr>
      <w:rFonts w:cs="Times New Roman"/>
    </w:rPr>
  </w:style>
  <w:style w:type="paragraph" w:customStyle="1" w:styleId="Style11">
    <w:name w:val="Style11"/>
    <w:basedOn w:val="Normal"/>
    <w:uiPriority w:val="99"/>
    <w:rsid w:val="00F62E08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="Times New Roman" w:hAnsi="Franklin Gothic Demi Cond"/>
      <w:sz w:val="24"/>
      <w:szCs w:val="24"/>
    </w:rPr>
  </w:style>
  <w:style w:type="character" w:customStyle="1" w:styleId="FontStyle25">
    <w:name w:val="Font Style25"/>
    <w:basedOn w:val="DefaultParagraphFont"/>
    <w:uiPriority w:val="99"/>
    <w:rsid w:val="00F62E08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DefaultParagraphFont"/>
    <w:uiPriority w:val="99"/>
    <w:rsid w:val="00F62E08"/>
    <w:rPr>
      <w:rFonts w:ascii="Franklin Gothic Demi Cond" w:hAnsi="Franklin Gothic Demi Cond" w:cs="Franklin Gothic Demi Cond"/>
      <w:b/>
      <w:bCs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335</TotalTime>
  <Pages>1</Pages>
  <Words>221</Words>
  <Characters>1266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o.o.</dc:creator>
  <cp:keywords/>
  <dc:description/>
  <cp:lastModifiedBy>Irina</cp:lastModifiedBy>
  <cp:revision>23</cp:revision>
  <cp:lastPrinted>2015-05-09T21:23:00Z</cp:lastPrinted>
  <dcterms:created xsi:type="dcterms:W3CDTF">2015-05-03T18:51:00Z</dcterms:created>
  <dcterms:modified xsi:type="dcterms:W3CDTF">2015-06-18T20:22:00Z</dcterms:modified>
</cp:coreProperties>
</file>